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D5ADC" w:rsidR="007D5ADC" w:rsidP="007D5ADC" w:rsidRDefault="007D5ADC" w14:paraId="085FAF2C" w14:textId="77777777">
      <w:pPr>
        <w:pStyle w:val="FormHeading"/>
        <w:jc w:val="center"/>
        <w:rPr>
          <w:sz w:val="24"/>
          <w:szCs w:val="24"/>
        </w:rPr>
      </w:pPr>
      <w:r w:rsidRPr="007D5ADC">
        <w:rPr>
          <w:sz w:val="24"/>
          <w:szCs w:val="24"/>
        </w:rPr>
        <w:t>Service Invoice</w:t>
      </w:r>
    </w:p>
    <w:p w:rsidRPr="007D5ADC" w:rsidR="007D5ADC" w:rsidP="007D5ADC" w:rsidRDefault="003F16D5" w14:paraId="194247C3" w14:textId="7B13FC7D">
      <w:pPr>
        <w:pStyle w:val="NoSpacing"/>
        <w:spacing w:before="120"/>
        <w:rPr>
          <w:color w:val="595959" w:themeColor="text1" w:themeTint="A6"/>
          <w:kern w:val="20"/>
          <w:sz w:val="20"/>
          <w:szCs w:val="20"/>
          <w:lang w:val="en-US"/>
          <w14:ligatures w14:val="none"/>
        </w:rPr>
      </w:pPr>
      <w:r w:rsidR="003F16D5">
        <w:rPr>
          <w:color w:val="595959" w:themeColor="text1" w:themeTint="A6"/>
          <w:kern w:val="20"/>
          <w:sz w:val="20"/>
          <w:szCs w:val="20"/>
          <w:lang w:val="en-US"/>
          <w14:ligatures w14:val="none"/>
        </w:rPr>
        <w:t>Name :</w:t>
      </w:r>
      <w:r w:rsidR="77D393B6">
        <w:rPr>
          <w:color w:val="595959" w:themeColor="text1" w:themeTint="A6"/>
          <w:kern w:val="20"/>
          <w:sz w:val="20"/>
          <w:szCs w:val="20"/>
          <w:lang w:val="en-US"/>
          <w14:ligatures w14:val="none"/>
        </w:rPr>
        <w:t xml:space="preserve"> Yashdeep Singh Tomar</w:t>
      </w:r>
    </w:p>
    <w:p w:rsidRPr="007D5ADC" w:rsidR="007D5ADC" w:rsidP="007D5ADC" w:rsidRDefault="007D5ADC" w14:paraId="1EC7C781" w14:textId="48B365CE">
      <w:pPr>
        <w:pStyle w:val="NoSpacing"/>
        <w:spacing w:before="120"/>
        <w:rPr>
          <w:color w:val="595959" w:themeColor="text1" w:themeTint="A6"/>
          <w:kern w:val="20"/>
          <w:sz w:val="20"/>
          <w:szCs w:val="20"/>
          <w:lang w:val="en-US"/>
          <w14:ligatures w14:val="none"/>
        </w:rPr>
      </w:pPr>
      <w:r w:rsidRPr="007D5ADC" w:rsidR="007D5ADC">
        <w:rPr>
          <w:color w:val="595959" w:themeColor="text1" w:themeTint="A6"/>
          <w:kern w:val="20"/>
          <w:sz w:val="20"/>
          <w:szCs w:val="20"/>
          <w:lang w:val="en-US"/>
          <w14:ligatures w14:val="none"/>
        </w:rPr>
        <w:t xml:space="preserve">Address: </w:t>
      </w:r>
      <w:r w:rsidRPr="007D5ADC" w:rsidR="42BC7C56">
        <w:rPr>
          <w:color w:val="595959" w:themeColor="text1" w:themeTint="A6"/>
          <w:kern w:val="20"/>
          <w:sz w:val="20"/>
          <w:szCs w:val="20"/>
          <w:lang w:val="en-US"/>
          <w14:ligatures w14:val="none"/>
        </w:rPr>
        <w:t xml:space="preserve">P 805, </w:t>
      </w:r>
      <w:r w:rsidRPr="007D5ADC" w:rsidR="42BC7C56">
        <w:rPr>
          <w:color w:val="595959" w:themeColor="text1" w:themeTint="A6"/>
          <w:kern w:val="20"/>
          <w:sz w:val="20"/>
          <w:szCs w:val="20"/>
          <w:lang w:val="en-US"/>
          <w14:ligatures w14:val="none"/>
        </w:rPr>
        <w:t xml:space="preserve">Supertech</w:t>
      </w:r>
      <w:r w:rsidRPr="007D5ADC" w:rsidR="42BC7C56">
        <w:rPr>
          <w:color w:val="595959" w:themeColor="text1" w:themeTint="A6"/>
          <w:kern w:val="20"/>
          <w:sz w:val="20"/>
          <w:szCs w:val="20"/>
          <w:lang w:val="en-US"/>
          <w14:ligatures w14:val="none"/>
        </w:rPr>
        <w:t xml:space="preserve"> Icon, </w:t>
      </w:r>
      <w:r w:rsidRPr="007D5ADC" w:rsidR="42BC7C56">
        <w:rPr>
          <w:color w:val="595959" w:themeColor="text1" w:themeTint="A6"/>
          <w:kern w:val="20"/>
          <w:sz w:val="20"/>
          <w:szCs w:val="20"/>
          <w:lang w:val="en-US"/>
          <w14:ligatures w14:val="none"/>
        </w:rPr>
        <w:t xml:space="preserve">Nyay</w:t>
      </w:r>
      <w:r w:rsidRPr="007D5ADC" w:rsidR="42BC7C56">
        <w:rPr>
          <w:color w:val="595959" w:themeColor="text1" w:themeTint="A6"/>
          <w:kern w:val="20"/>
          <w:sz w:val="20"/>
          <w:szCs w:val="20"/>
          <w:lang w:val="en-US"/>
          <w14:ligatures w14:val="none"/>
        </w:rPr>
        <w:t xml:space="preserve"> Khand 1, Indirapuram 201014</w:t>
      </w:r>
    </w:p>
    <w:p w:rsidRPr="007D5ADC" w:rsidR="003F16D5" w:rsidP="003F16D5" w:rsidRDefault="003F16D5" w14:paraId="6CEAE688" w14:textId="27F26AF0">
      <w:pPr>
        <w:pStyle w:val="NoSpacing"/>
        <w:spacing w:before="120"/>
        <w:rPr>
          <w:color w:val="595959" w:themeColor="text1" w:themeTint="A6"/>
          <w:kern w:val="20"/>
          <w:sz w:val="20"/>
          <w:szCs w:val="20"/>
          <w:lang w:val="en-US"/>
          <w14:ligatures w14:val="none"/>
        </w:rPr>
      </w:pPr>
      <w:r w:rsidR="003F16D5">
        <w:rPr>
          <w:color w:val="595959" w:themeColor="text1" w:themeTint="A6"/>
          <w:kern w:val="20"/>
          <w:sz w:val="20"/>
          <w:szCs w:val="20"/>
          <w:lang w:val="en-US"/>
          <w14:ligatures w14:val="none"/>
        </w:rPr>
        <w:t xml:space="preserve">PAN </w:t>
      </w:r>
      <w:r w:rsidRPr="007D5ADC" w:rsidR="003F16D5">
        <w:rPr>
          <w:color w:val="595959" w:themeColor="text1" w:themeTint="A6"/>
          <w:kern w:val="20"/>
          <w:sz w:val="20"/>
          <w:szCs w:val="20"/>
          <w:lang w:val="en-US"/>
          <w14:ligatures w14:val="none"/>
        </w:rPr>
        <w:t xml:space="preserve">:</w:t>
      </w:r>
      <w:r w:rsidRPr="007D5ADC" w:rsidR="003F16D5">
        <w:rPr>
          <w:color w:val="595959" w:themeColor="text1" w:themeTint="A6"/>
          <w:kern w:val="20"/>
          <w:sz w:val="20"/>
          <w:szCs w:val="20"/>
          <w:lang w:val="en-US"/>
          <w14:ligatures w14:val="none"/>
        </w:rPr>
        <w:t xml:space="preserve"> </w:t>
      </w:r>
      <w:r w:rsidRPr="007D5ADC" w:rsidR="63447DB2">
        <w:rPr>
          <w:color w:val="595959" w:themeColor="text1" w:themeTint="A6"/>
          <w:kern w:val="20"/>
          <w:sz w:val="20"/>
          <w:szCs w:val="20"/>
          <w:lang w:val="en-US"/>
          <w14:ligatures w14:val="none"/>
        </w:rPr>
        <w:t xml:space="preserve">AIIPT2165R</w:t>
      </w:r>
    </w:p>
    <w:p w:rsidRPr="007D5ADC" w:rsidR="007D5ADC" w:rsidP="007D5ADC" w:rsidRDefault="007D5ADC" w14:paraId="713D5429" w14:textId="77777777">
      <w:pPr>
        <w:pStyle w:val="NoSpacing"/>
        <w:spacing w:before="120"/>
        <w:rPr>
          <w:color w:val="595959" w:themeColor="text1" w:themeTint="A6"/>
          <w:kern w:val="20"/>
          <w:sz w:val="20"/>
          <w:szCs w:val="20"/>
          <w:lang w:val="en-US"/>
          <w14:ligatures w14:val="none"/>
        </w:rPr>
      </w:pPr>
    </w:p>
    <w:p w:rsidRPr="007D5ADC" w:rsidR="007D5ADC" w:rsidP="007D5ADC" w:rsidRDefault="007D5ADC" w14:paraId="58D2A0DB" w14:textId="77777777">
      <w:pPr>
        <w:pStyle w:val="NoSpacing"/>
        <w:spacing w:before="120"/>
        <w:rPr>
          <w:color w:val="595959" w:themeColor="text1" w:themeTint="A6"/>
          <w:kern w:val="20"/>
          <w:sz w:val="20"/>
          <w:szCs w:val="20"/>
          <w:lang w:val="en-US"/>
          <w14:ligatures w14:val="none"/>
        </w:rPr>
      </w:pPr>
    </w:p>
    <w:tbl>
      <w:tblPr>
        <w:tblStyle w:val="InvoiceTable"/>
        <w:tblW w:w="5000" w:type="pct"/>
        <w:tblLook w:val="04A0" w:firstRow="1" w:lastRow="0" w:firstColumn="1" w:lastColumn="0" w:noHBand="0" w:noVBand="1"/>
        <w:tblDescription w:val="Bill To/Ship To"/>
      </w:tblPr>
      <w:tblGrid>
        <w:gridCol w:w="4675"/>
        <w:gridCol w:w="4675"/>
      </w:tblGrid>
      <w:tr w:rsidR="009D2EBB" w:rsidTr="528AACCA" w14:paraId="357D04A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00" w:type="pct"/>
            <w:tcMar/>
          </w:tcPr>
          <w:p w:rsidR="009D2EBB" w:rsidRDefault="007D4D60" w14:paraId="2371C40F" w14:textId="77777777">
            <w:r>
              <w:t>Bill 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00" w:type="pct"/>
            <w:tcMar/>
          </w:tcPr>
          <w:p w:rsidR="009D2EBB" w:rsidRDefault="007D5ADC" w14:paraId="5E7B2666" w14:textId="77777777">
            <w:r>
              <w:t>Invoice Details</w:t>
            </w:r>
          </w:p>
        </w:tc>
      </w:tr>
      <w:tr w:rsidR="009D2EBB" w:rsidTr="528AACCA" w14:paraId="7745C40D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00" w:type="pct"/>
            <w:tcMar/>
          </w:tcPr>
          <w:p w:rsidRPr="007D5ADC" w:rsidR="007D5ADC" w:rsidP="007D5ADC" w:rsidRDefault="007D5ADC" w14:paraId="182930B9" w14:textId="77777777">
            <w:proofErr w:type="spellStart"/>
            <w:r w:rsidRPr="007D5ADC">
              <w:t>Aeologic</w:t>
            </w:r>
            <w:proofErr w:type="spellEnd"/>
            <w:r w:rsidRPr="007D5ADC">
              <w:t xml:space="preserve"> Technologies Pvt. Ltd.</w:t>
            </w:r>
          </w:p>
          <w:p w:rsidRPr="007D5ADC" w:rsidR="007D5ADC" w:rsidP="007D5ADC" w:rsidRDefault="007D5ADC" w14:paraId="7F3EF4CE" w14:textId="77777777">
            <w:r w:rsidRPr="007D5ADC">
              <w:t>Plot No. C-28 &amp; 29, 3rd Floor, Tower C, Logix Cyber Park.</w:t>
            </w:r>
          </w:p>
          <w:p w:rsidRPr="007D5ADC" w:rsidR="007D5ADC" w:rsidP="007D5ADC" w:rsidRDefault="007D5ADC" w14:paraId="2D428D9B" w14:textId="77777777">
            <w:r w:rsidRPr="007D5ADC">
              <w:t>Phase 2, Industrial Area, Sector 62, Noida, Gautam Buddha Nagar, Uttar Pradesh-201301, India.</w:t>
            </w:r>
          </w:p>
          <w:p w:rsidRPr="007D5ADC" w:rsidR="007D5ADC" w:rsidP="007D5ADC" w:rsidRDefault="007D5ADC" w14:paraId="6D3F3611" w14:textId="77777777">
            <w:r w:rsidRPr="007D5ADC">
              <w:t>GST No: 09AANCA9390H1Z2</w:t>
            </w:r>
          </w:p>
          <w:p w:rsidRPr="007D5ADC" w:rsidR="007D5ADC" w:rsidP="007D5ADC" w:rsidRDefault="007D5ADC" w14:paraId="2D0A244F" w14:textId="77777777">
            <w:pPr>
              <w:pStyle w:val="NoSpacing"/>
              <w:rPr>
                <w:color w:val="595959" w:themeColor="text1" w:themeTint="A6"/>
                <w:kern w:val="2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00" w:type="pct"/>
            <w:tcMar/>
          </w:tcPr>
          <w:p w:rsidR="009D2EBB" w:rsidRDefault="007D5ADC" w14:paraId="791FC788" w14:textId="6A8A2F0D">
            <w:r w:rsidR="007D5ADC">
              <w:rPr/>
              <w:t xml:space="preserve">Invoice No: </w:t>
            </w:r>
            <w:r w:rsidR="047180B9">
              <w:rPr/>
              <w:t>YT</w:t>
            </w:r>
            <w:r w:rsidR="007D5ADC">
              <w:rPr/>
              <w:t>/2</w:t>
            </w:r>
            <w:r w:rsidR="3D0E0A26">
              <w:rPr/>
              <w:t>6</w:t>
            </w:r>
            <w:r w:rsidR="007D5ADC">
              <w:rPr/>
              <w:t>-2</w:t>
            </w:r>
            <w:r w:rsidR="37C9D448">
              <w:rPr/>
              <w:t>7</w:t>
            </w:r>
            <w:r w:rsidR="2DB8AB10">
              <w:rPr/>
              <w:t>/</w:t>
            </w:r>
            <w:r w:rsidR="0130B777">
              <w:rPr/>
              <w:t>01</w:t>
            </w:r>
          </w:p>
          <w:p w:rsidR="007D5ADC" w:rsidRDefault="007D5ADC" w14:paraId="5336AEA1" w14:textId="15BA6BD4">
            <w:r w:rsidR="007D5ADC">
              <w:rPr/>
              <w:t xml:space="preserve">Invoice Month: </w:t>
            </w:r>
            <w:r w:rsidR="617BBEED">
              <w:rPr/>
              <w:t xml:space="preserve">April </w:t>
            </w:r>
            <w:r w:rsidR="007D5ADC">
              <w:rPr/>
              <w:t>202</w:t>
            </w:r>
            <w:r w:rsidR="5FBBE320">
              <w:rPr/>
              <w:t>6</w:t>
            </w:r>
          </w:p>
          <w:p w:rsidR="007D5ADC" w:rsidP="5BB0EBDC" w:rsidRDefault="007D5ADC" w14:paraId="73D64B00" w14:textId="11BD4865">
            <w:pPr>
              <w:pStyle w:val="Normal"/>
            </w:pPr>
            <w:r w:rsidR="007D5ADC">
              <w:rPr/>
              <w:t xml:space="preserve">Invoice Date: </w:t>
            </w:r>
            <w:r w:rsidR="29596703">
              <w:rPr/>
              <w:t>30</w:t>
            </w:r>
            <w:r w:rsidR="5D847B2F">
              <w:rPr/>
              <w:t xml:space="preserve"> </w:t>
            </w:r>
            <w:r w:rsidR="6CFD8EB9">
              <w:rPr/>
              <w:t>April</w:t>
            </w:r>
            <w:r w:rsidR="2557B0B7">
              <w:rPr/>
              <w:t xml:space="preserve"> </w:t>
            </w:r>
            <w:r w:rsidR="007D5ADC">
              <w:rPr/>
              <w:t>2</w:t>
            </w:r>
            <w:r w:rsidR="007D5ADC">
              <w:rPr/>
              <w:t>02</w:t>
            </w:r>
            <w:r w:rsidR="5EA23777">
              <w:rPr/>
              <w:t>6</w:t>
            </w:r>
          </w:p>
          <w:p w:rsidR="007D5ADC" w:rsidRDefault="007D5ADC" w14:paraId="7F082A25" w14:textId="49AA5C54">
            <w:r w:rsidR="007D5ADC">
              <w:rPr/>
              <w:t>Project Name:</w:t>
            </w:r>
            <w:r w:rsidR="5B70E3F8">
              <w:rPr/>
              <w:t xml:space="preserve"> </w:t>
            </w:r>
            <w:r w:rsidR="307CC2A0">
              <w:rPr/>
              <w:t>RateperSqft</w:t>
            </w:r>
          </w:p>
        </w:tc>
      </w:tr>
    </w:tbl>
    <w:p w:rsidR="009D2EBB" w:rsidRDefault="009D2EBB" w14:paraId="4A7F153E" w14:textId="77777777"/>
    <w:tbl>
      <w:tblPr>
        <w:tblStyle w:val="InvoiceTable"/>
        <w:tblW w:w="5000" w:type="pct"/>
        <w:tblLook w:val="04E0" w:firstRow="1" w:lastRow="1" w:firstColumn="1" w:lastColumn="0" w:noHBand="0" w:noVBand="1"/>
        <w:tblDescription w:val="Invoice Table"/>
      </w:tblPr>
      <w:tblGrid>
        <w:gridCol w:w="2133"/>
        <w:gridCol w:w="2764"/>
        <w:gridCol w:w="1603"/>
        <w:gridCol w:w="2850"/>
      </w:tblGrid>
      <w:tr w:rsidR="007D5ADC" w:rsidTr="528AACCA" w14:paraId="201A33D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1" w:type="pct"/>
            <w:tcMar/>
          </w:tcPr>
          <w:p w:rsidR="007D5ADC" w:rsidRDefault="007D5ADC" w14:paraId="085EC25E" w14:textId="77777777">
            <w:pPr>
              <w:jc w:val="center"/>
            </w:pPr>
            <w:r>
              <w:t>Month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8" w:type="pct"/>
            <w:tcMar/>
          </w:tcPr>
          <w:p w:rsidR="007D5ADC" w:rsidRDefault="007D5ADC" w14:paraId="365357A2" w14:textId="77777777">
            <w:r>
              <w:t>Monthly Rate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7" w:type="pct"/>
            <w:tcMar/>
          </w:tcPr>
          <w:p w:rsidR="007D5ADC" w:rsidRDefault="007D5ADC" w14:paraId="3655A045" w14:textId="77777777">
            <w:r>
              <w:t>Attendance (Present)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25" w:type="pct"/>
            <w:tcMar/>
          </w:tcPr>
          <w:p w:rsidR="007D5ADC" w:rsidP="6C2A8313" w:rsidRDefault="007D5ADC" w14:paraId="0DF2364F" w14:textId="10C6E1D5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0"/>
              <w:jc w:val="right"/>
            </w:pPr>
            <w:r w:rsidR="04E74849">
              <w:rPr/>
              <w:t>Amount</w:t>
            </w:r>
          </w:p>
        </w:tc>
      </w:tr>
      <w:tr w:rsidR="007D5ADC" w:rsidTr="528AACCA" w14:paraId="24FAF812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1" w:type="pct"/>
            <w:tcMar/>
          </w:tcPr>
          <w:p w:rsidR="007D5ADC" w:rsidP="5BB0EBDC" w:rsidRDefault="007D5ADC" w14:paraId="284483D9" w14:textId="32ABC03C">
            <w:pPr>
              <w:pStyle w:val="Normal"/>
              <w:jc w:val="center"/>
            </w:pPr>
            <w:r w:rsidR="79BBCE81">
              <w:rPr/>
              <w:t xml:space="preserve">April </w:t>
            </w:r>
            <w:r w:rsidR="007D5ADC">
              <w:rPr/>
              <w:t>202</w:t>
            </w:r>
            <w:r w:rsidR="63CC7830">
              <w:rPr/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8" w:type="pct"/>
            <w:tcMar/>
          </w:tcPr>
          <w:p w:rsidR="007D5ADC" w:rsidRDefault="007D5ADC" w14:paraId="6782D826" w14:textId="2DFDE21D">
            <w:pPr>
              <w:jc w:val="right"/>
            </w:pPr>
            <w:r w:rsidR="00070655">
              <w:rPr/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7" w:type="pct"/>
            <w:tcMar/>
          </w:tcPr>
          <w:p w:rsidR="007D5ADC" w:rsidP="2C44A99A" w:rsidRDefault="007D5ADC" w14:paraId="21AB0C1D" w14:textId="6D0B1874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0"/>
              <w:jc w:val="right"/>
            </w:pPr>
            <w:r w:rsidR="36F570B8">
              <w:rPr/>
              <w:t>30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25" w:type="pct"/>
            <w:tcMar/>
          </w:tcPr>
          <w:p w:rsidR="007D5ADC" w:rsidRDefault="007D5ADC" w14:paraId="39FC7400" w14:textId="74E04C86">
            <w:pPr>
              <w:jc w:val="right"/>
            </w:pPr>
            <w:r w:rsidR="2FB9D609">
              <w:rPr/>
              <w:t>2,45,000</w:t>
            </w:r>
          </w:p>
        </w:tc>
      </w:tr>
      <w:tr w:rsidR="007D5ADC" w:rsidTr="528AACCA" w14:paraId="4482B967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1" w:type="pct"/>
            <w:tcMar/>
          </w:tcPr>
          <w:p w:rsidR="007D5ADC" w:rsidRDefault="007D5ADC" w14:paraId="4B0B9CBC" w14:textId="77777777">
            <w:pPr>
              <w:jc w:val="center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8" w:type="pct"/>
            <w:tcMar/>
          </w:tcPr>
          <w:p w:rsidR="007D5ADC" w:rsidRDefault="007D5ADC" w14:paraId="1788BC1B" w14:textId="77777777">
            <w:pPr>
              <w:jc w:val="righ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7" w:type="pct"/>
            <w:tcMar/>
          </w:tcPr>
          <w:p w:rsidR="007D5ADC" w:rsidRDefault="007D5ADC" w14:paraId="73A5092F" w14:textId="77777777">
            <w:pPr>
              <w:jc w:val="righ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25" w:type="pct"/>
            <w:tcMar/>
          </w:tcPr>
          <w:p w:rsidR="007D5ADC" w:rsidRDefault="007D5ADC" w14:paraId="1D5E44D1" w14:textId="77777777">
            <w:pPr>
              <w:jc w:val="right"/>
            </w:pPr>
          </w:p>
        </w:tc>
      </w:tr>
      <w:tr w:rsidR="007D5ADC" w:rsidTr="528AACCA" w14:paraId="758B3D6F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1" w:type="pct"/>
            <w:tcBorders>
              <w:bottom w:val="single" w:color="5B9BD5" w:themeColor="accent1" w:sz="4" w:space="0"/>
              <w:right w:val="nil"/>
            </w:tcBorders>
            <w:tcMar/>
          </w:tcPr>
          <w:p w:rsidR="007D5ADC" w:rsidRDefault="007D5ADC" w14:paraId="660F7616" w14:textId="77777777">
            <w:pPr>
              <w:jc w:val="righ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8" w:type="pct"/>
            <w:tcBorders>
              <w:left w:val="nil"/>
              <w:bottom w:val="single" w:color="5B9BD5" w:themeColor="accent1" w:sz="4" w:space="0"/>
              <w:right w:val="nil"/>
            </w:tcBorders>
            <w:tcMar/>
          </w:tcPr>
          <w:p w:rsidR="007D5ADC" w:rsidRDefault="007D5ADC" w14:paraId="7A3229BE" w14:textId="77777777">
            <w:pPr>
              <w:jc w:val="righ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7" w:type="pct"/>
            <w:tcBorders>
              <w:left w:val="nil"/>
              <w:bottom w:val="single" w:color="5B9BD5" w:themeColor="accent1" w:sz="4" w:space="0"/>
            </w:tcBorders>
            <w:tcMar/>
          </w:tcPr>
          <w:p w:rsidR="007D5ADC" w:rsidRDefault="007D5ADC" w14:paraId="7178529C" w14:textId="77777777">
            <w:pPr>
              <w:jc w:val="right"/>
            </w:pPr>
            <w:r>
              <w:t>Total Amount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25" w:type="pct"/>
            <w:tcMar/>
          </w:tcPr>
          <w:p w:rsidR="007D5ADC" w:rsidRDefault="007D5ADC" w14:paraId="30061CCA" w14:textId="650EDA21">
            <w:pPr>
              <w:jc w:val="right"/>
            </w:pPr>
            <w:r w:rsidR="3A1F3713">
              <w:rPr/>
              <w:t>2,45</w:t>
            </w:r>
            <w:r w:rsidR="74C6BFE1">
              <w:rPr/>
              <w:t>,</w:t>
            </w:r>
            <w:r w:rsidR="3A1F3713">
              <w:rPr/>
              <w:t>000</w:t>
            </w:r>
          </w:p>
        </w:tc>
      </w:tr>
      <w:tr w:rsidR="007D5ADC" w:rsidTr="528AACCA" w14:paraId="7FAE4827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1" w:type="pct"/>
            <w:tcMar/>
          </w:tcPr>
          <w:p w:rsidR="007D5ADC" w:rsidRDefault="007D5ADC" w14:paraId="79C0B32C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8" w:type="pct"/>
            <w:tcMar/>
          </w:tcPr>
          <w:p w:rsidR="007D5ADC" w:rsidRDefault="007D5ADC" w14:paraId="70A695E5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7" w:type="pct"/>
            <w:tcMar/>
          </w:tcPr>
          <w:p w:rsidR="007D5ADC" w:rsidRDefault="007D5ADC" w14:paraId="41D15639" w14:textId="77777777">
            <w:r>
              <w:t>Total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25" w:type="pct"/>
            <w:tcMar/>
          </w:tcPr>
          <w:p w:rsidR="007D5ADC" w:rsidRDefault="007D5ADC" w14:paraId="16E58F11" w14:textId="31255B2E">
            <w:r w:rsidR="70EDAE29">
              <w:rPr/>
              <w:t>2,45,000</w:t>
            </w:r>
          </w:p>
        </w:tc>
      </w:tr>
    </w:tbl>
    <w:p w:rsidR="009D2EBB" w:rsidP="007D5ADC" w:rsidRDefault="009D2EBB" w14:paraId="5C12FD39" w14:textId="77777777">
      <w:pPr>
        <w:pStyle w:val="Closing"/>
      </w:pPr>
    </w:p>
    <w:p w:rsidRPr="006E79C6" w:rsidR="007D5ADC" w:rsidP="007D5ADC" w:rsidRDefault="007D5ADC" w14:paraId="5F8953B0" w14:textId="1236E277">
      <w:pPr>
        <w:pStyle w:val="NoSpacing"/>
        <w:spacing w:line="360" w:lineRule="auto"/>
      </w:pPr>
      <w:r w:rsidR="007D5ADC">
        <w:rPr/>
        <w:t>Bank Details:</w:t>
      </w:r>
      <w:r w:rsidR="6055C395">
        <w:rPr/>
        <w:t xml:space="preserve"> </w:t>
      </w:r>
    </w:p>
    <w:p w:rsidRPr="006E79C6" w:rsidR="007D5ADC" w:rsidP="007D5ADC" w:rsidRDefault="007D5ADC" w14:paraId="325C7AED" w14:textId="3B86BB2B">
      <w:pPr>
        <w:pStyle w:val="NoSpacing"/>
        <w:spacing w:line="360" w:lineRule="auto"/>
      </w:pPr>
      <w:r w:rsidR="007D5ADC">
        <w:rPr/>
        <w:t>Account Holder Name:</w:t>
      </w:r>
      <w:r w:rsidR="320BCC38">
        <w:rPr/>
        <w:t xml:space="preserve"> Yashdeep </w:t>
      </w:r>
      <w:r w:rsidR="320BCC38">
        <w:rPr/>
        <w:t>singh</w:t>
      </w:r>
      <w:r w:rsidR="320BCC38">
        <w:rPr/>
        <w:t xml:space="preserve"> tomar</w:t>
      </w:r>
    </w:p>
    <w:p w:rsidRPr="006E79C6" w:rsidR="007D5ADC" w:rsidP="007D5ADC" w:rsidRDefault="007D5ADC" w14:paraId="20E4B6D5" w14:textId="7DFA300F">
      <w:pPr>
        <w:pStyle w:val="NoSpacing"/>
        <w:spacing w:line="360" w:lineRule="auto"/>
      </w:pPr>
      <w:r w:rsidR="007D5ADC">
        <w:rPr/>
        <w:t>Account Number:</w:t>
      </w:r>
      <w:r w:rsidR="14A3DBCE">
        <w:rPr/>
        <w:t xml:space="preserve"> 107001521068</w:t>
      </w:r>
    </w:p>
    <w:p w:rsidRPr="006E79C6" w:rsidR="007D5ADC" w:rsidP="007D5ADC" w:rsidRDefault="007D5ADC" w14:paraId="0146CFF7" w14:textId="0503468E">
      <w:pPr>
        <w:pStyle w:val="NoSpacing"/>
        <w:spacing w:line="360" w:lineRule="auto"/>
      </w:pPr>
      <w:r w:rsidR="007D5ADC">
        <w:rPr/>
        <w:t>IFSC Code:</w:t>
      </w:r>
      <w:r w:rsidR="123FF261">
        <w:rPr/>
        <w:t xml:space="preserve"> ICIC0001070</w:t>
      </w:r>
      <w:r w:rsidR="0224F746">
        <w:rPr/>
        <w:t xml:space="preserve">                                                                  </w:t>
      </w:r>
      <w:r w:rsidR="0224F746">
        <w:drawing>
          <wp:inline wp14:editId="787BABB2" wp14:anchorId="637964E5">
            <wp:extent cx="1735439" cy="771525"/>
            <wp:effectExtent l="0" t="0" r="0" b="0"/>
            <wp:docPr id="12350967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f7ec7f81dc24ca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5439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ADC" w:rsidP="007D5ADC" w:rsidRDefault="007D5ADC" w14:paraId="14A4EE41" w14:textId="36D806A3">
      <w:pPr>
        <w:pStyle w:val="NoSpacing"/>
        <w:spacing w:line="360" w:lineRule="auto"/>
      </w:pPr>
      <w:r w:rsidR="007D5ADC">
        <w:rPr/>
        <w:t>PAN Number:</w:t>
      </w:r>
      <w:r w:rsidR="709AE66F">
        <w:rPr/>
        <w:t xml:space="preserve"> AIIPT2165R</w:t>
      </w:r>
    </w:p>
    <w:p w:rsidRPr="006E79C6" w:rsidR="006E79C6" w:rsidP="007D5ADC" w:rsidRDefault="006E79C6" w14:paraId="3378C313" w14:textId="3EF1B892">
      <w:pPr>
        <w:pStyle w:val="NoSpacing"/>
        <w:spacing w:line="360" w:lineRule="auto"/>
      </w:pPr>
      <w:r w:rsidR="006E79C6">
        <w:rPr/>
        <w:t>Signature:</w:t>
      </w:r>
      <w:r w:rsidR="72E3542C">
        <w:rPr/>
        <w:t xml:space="preserve"> Yashdeep Singh Tomar</w:t>
      </w:r>
    </w:p>
    <w:sectPr w:rsidRPr="006E79C6" w:rsidR="006E79C6">
      <w:footerReference w:type="default" r:id="rId10"/>
      <w:pgSz w:w="12240" w:h="15840" w:orient="portrait" w:code="1"/>
      <w:pgMar w:top="1080" w:right="1440" w:bottom="2160" w:left="1440" w:header="720" w:footer="136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1A6C" w:rsidRDefault="00101A6C" w14:paraId="2F509615" w14:textId="77777777">
      <w:pPr>
        <w:spacing w:after="0"/>
      </w:pPr>
      <w:r>
        <w:separator/>
      </w:r>
    </w:p>
  </w:endnote>
  <w:endnote w:type="continuationSeparator" w:id="0">
    <w:p w:rsidR="00101A6C" w:rsidRDefault="00101A6C" w14:paraId="5E1FBE06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9D2EBB" w:rsidRDefault="007D4D60" w14:paraId="6E91E917" w14:textId="77777777">
    <w:pPr>
      <w:pStyle w:val="Foo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 wp14:anchorId="4977FFCE" wp14:editId="1B9D5BE7">
              <wp:simplePos x="0" y="0"/>
              <wp:positionH relativeFrom="leftMargin">
                <wp:align>right</wp:align>
              </wp:positionH>
              <mc:AlternateContent>
                <mc:Choice Requires="wp14">
                  <wp:positionV relativeFrom="bottomMargin">
                    <wp14:pctPosVOffset>15000</wp14:pctPosVOffset>
                  </wp:positionV>
                </mc:Choice>
                <mc:Fallback>
                  <wp:positionV relativeFrom="page">
                    <wp:posOffset>8892540</wp:posOffset>
                  </wp:positionV>
                </mc:Fallback>
              </mc:AlternateContent>
              <wp:extent cx="338328" cy="310896"/>
              <wp:effectExtent l="0" t="0" r="5080" b="11430"/>
              <wp:wrapNone/>
              <wp:docPr id="22" name="Text 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8328" cy="31089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D2EBB" w:rsidRDefault="007D4D60" w14:paraId="7EDB6D21" w14:textId="77777777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4853BE08">
            <v:shapetype id="_x0000_t202" coordsize="21600,21600" o:spt="202" path="m,l,21600r21600,l21600,xe" w14:anchorId="4977FFCE">
              <v:stroke joinstyle="miter"/>
              <v:path gradientshapeok="t" o:connecttype="rect"/>
            </v:shapetype>
            <v:shape id="Text Box 22" style="position:absolute;left:0;text-align:left;margin-left:-24.55pt;margin-top:0;width:26.65pt;height:24.5pt;z-index:251659264;visibility:visible;mso-wrap-style:square;mso-width-percent:0;mso-height-percent:0;mso-top-percent:150;mso-wrap-distance-left:9pt;mso-wrap-distance-top:0;mso-wrap-distance-right:9pt;mso-wrap-distance-bottom:0;mso-position-horizontal:right;mso-position-horizontal-relative:left-margin-area;mso-position-vertical-relative:bottom-margin-area;mso-width-percent:0;mso-height-percent:0;mso-top-percent:15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">
              <v:textbox style="mso-fit-shape-to-text:t" inset="0,0,0,0">
                <w:txbxContent>
                  <w:p w:rsidR="009D2EBB" w:rsidRDefault="007D4D60" w14:paraId="2903CBC8" w14:textId="77777777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1A6C" w:rsidRDefault="00101A6C" w14:paraId="4B616D9E" w14:textId="77777777">
      <w:pPr>
        <w:spacing w:after="0"/>
      </w:pPr>
      <w:r>
        <w:separator/>
      </w:r>
    </w:p>
  </w:footnote>
  <w:footnote w:type="continuationSeparator" w:id="0">
    <w:p w:rsidR="00101A6C" w:rsidRDefault="00101A6C" w14:paraId="5370B4ED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8D8F4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657E5D71"/>
    <w:multiLevelType w:val="hybridMultilevel"/>
    <w:tmpl w:val="BFBE56B6"/>
    <w:lvl w:ilvl="0" w:tplc="DF622CE6">
      <w:start w:val="1"/>
      <w:numFmt w:val="bullet"/>
      <w:lvlText w:val=""/>
      <w:lvlJc w:val="left"/>
      <w:pPr>
        <w:tabs>
          <w:tab w:val="num" w:pos="360"/>
        </w:tabs>
        <w:ind w:left="432" w:hanging="288"/>
      </w:pPr>
      <w:rPr>
        <w:rFonts w:hint="default" w:ascii="Symbol" w:hAnsi="Symbol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95686525">
    <w:abstractNumId w:val="0"/>
  </w:num>
  <w:num w:numId="2" w16cid:durableId="58957957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oNotDisplayPageBoundaries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ADC"/>
    <w:rsid w:val="00070655"/>
    <w:rsid w:val="00101A6C"/>
    <w:rsid w:val="003F16D5"/>
    <w:rsid w:val="006E79C6"/>
    <w:rsid w:val="00762C56"/>
    <w:rsid w:val="007D4D60"/>
    <w:rsid w:val="007D5ADC"/>
    <w:rsid w:val="009D2EBB"/>
    <w:rsid w:val="00DD755F"/>
    <w:rsid w:val="0130B777"/>
    <w:rsid w:val="0224F746"/>
    <w:rsid w:val="033B6F8A"/>
    <w:rsid w:val="04427E55"/>
    <w:rsid w:val="047180B9"/>
    <w:rsid w:val="04D5313E"/>
    <w:rsid w:val="04E74849"/>
    <w:rsid w:val="054E2972"/>
    <w:rsid w:val="05C4F90D"/>
    <w:rsid w:val="07C75AF2"/>
    <w:rsid w:val="084AB47B"/>
    <w:rsid w:val="090729F3"/>
    <w:rsid w:val="09517787"/>
    <w:rsid w:val="0A3575EB"/>
    <w:rsid w:val="0A6060F6"/>
    <w:rsid w:val="0BD557CD"/>
    <w:rsid w:val="0DDB88E3"/>
    <w:rsid w:val="113419BB"/>
    <w:rsid w:val="11A65EF1"/>
    <w:rsid w:val="123FF261"/>
    <w:rsid w:val="12675E40"/>
    <w:rsid w:val="13BE92E2"/>
    <w:rsid w:val="13FB26AC"/>
    <w:rsid w:val="13FD4C00"/>
    <w:rsid w:val="14A3DBCE"/>
    <w:rsid w:val="14D31AFD"/>
    <w:rsid w:val="15504F1A"/>
    <w:rsid w:val="1552D584"/>
    <w:rsid w:val="16372A02"/>
    <w:rsid w:val="16F6A455"/>
    <w:rsid w:val="17171C59"/>
    <w:rsid w:val="17A113B5"/>
    <w:rsid w:val="198616FB"/>
    <w:rsid w:val="19CE4084"/>
    <w:rsid w:val="19D419C5"/>
    <w:rsid w:val="1DFDD4C9"/>
    <w:rsid w:val="1E4E67D0"/>
    <w:rsid w:val="200528EA"/>
    <w:rsid w:val="2051CDE4"/>
    <w:rsid w:val="2135E944"/>
    <w:rsid w:val="2209E7A1"/>
    <w:rsid w:val="234484AA"/>
    <w:rsid w:val="23B71ED0"/>
    <w:rsid w:val="240C34DC"/>
    <w:rsid w:val="2557B0B7"/>
    <w:rsid w:val="2803ED17"/>
    <w:rsid w:val="287BBF64"/>
    <w:rsid w:val="28F28273"/>
    <w:rsid w:val="29596703"/>
    <w:rsid w:val="2966D3F4"/>
    <w:rsid w:val="29B9AB24"/>
    <w:rsid w:val="2C44A99A"/>
    <w:rsid w:val="2C8C026F"/>
    <w:rsid w:val="2CA55A76"/>
    <w:rsid w:val="2CC58979"/>
    <w:rsid w:val="2DB8AB10"/>
    <w:rsid w:val="2E00E8A6"/>
    <w:rsid w:val="2E2CA3A4"/>
    <w:rsid w:val="2F5EF2A7"/>
    <w:rsid w:val="2FB9D609"/>
    <w:rsid w:val="307CC2A0"/>
    <w:rsid w:val="31827D53"/>
    <w:rsid w:val="31C97401"/>
    <w:rsid w:val="320BCC38"/>
    <w:rsid w:val="330CB060"/>
    <w:rsid w:val="35F898BB"/>
    <w:rsid w:val="3666C80B"/>
    <w:rsid w:val="36F570B8"/>
    <w:rsid w:val="37C9D448"/>
    <w:rsid w:val="3A13E408"/>
    <w:rsid w:val="3A1F3713"/>
    <w:rsid w:val="3A22597A"/>
    <w:rsid w:val="3A293E68"/>
    <w:rsid w:val="3AC92E29"/>
    <w:rsid w:val="3AFF1999"/>
    <w:rsid w:val="3B1CD2A8"/>
    <w:rsid w:val="3B739180"/>
    <w:rsid w:val="3BFFE2B5"/>
    <w:rsid w:val="3CC03655"/>
    <w:rsid w:val="3D0E0A26"/>
    <w:rsid w:val="3EAEB5D3"/>
    <w:rsid w:val="3ED6FEA0"/>
    <w:rsid w:val="3FDB7A2A"/>
    <w:rsid w:val="411708C7"/>
    <w:rsid w:val="419B90A7"/>
    <w:rsid w:val="42BC7C56"/>
    <w:rsid w:val="43472928"/>
    <w:rsid w:val="44A43729"/>
    <w:rsid w:val="45AB8425"/>
    <w:rsid w:val="463D4D7C"/>
    <w:rsid w:val="48BEAEEF"/>
    <w:rsid w:val="49EEEDCD"/>
    <w:rsid w:val="4B4E39A0"/>
    <w:rsid w:val="4D4E5049"/>
    <w:rsid w:val="4D9A1F97"/>
    <w:rsid w:val="4EC32B9D"/>
    <w:rsid w:val="4FF1F54E"/>
    <w:rsid w:val="503AF135"/>
    <w:rsid w:val="50D9227F"/>
    <w:rsid w:val="515760B3"/>
    <w:rsid w:val="5174E996"/>
    <w:rsid w:val="51DF4F78"/>
    <w:rsid w:val="528AACCA"/>
    <w:rsid w:val="52CB6E49"/>
    <w:rsid w:val="564F6DDE"/>
    <w:rsid w:val="57612726"/>
    <w:rsid w:val="57E30B44"/>
    <w:rsid w:val="5883F803"/>
    <w:rsid w:val="58E706B4"/>
    <w:rsid w:val="5B70E3F8"/>
    <w:rsid w:val="5BB0EBDC"/>
    <w:rsid w:val="5D847B2F"/>
    <w:rsid w:val="5DB10806"/>
    <w:rsid w:val="5DF87FF8"/>
    <w:rsid w:val="5EA23777"/>
    <w:rsid w:val="5F6C11B8"/>
    <w:rsid w:val="5FBBE320"/>
    <w:rsid w:val="6055C395"/>
    <w:rsid w:val="613518AD"/>
    <w:rsid w:val="617BBEED"/>
    <w:rsid w:val="61B693C5"/>
    <w:rsid w:val="61F3B380"/>
    <w:rsid w:val="62EE4D50"/>
    <w:rsid w:val="63447DB2"/>
    <w:rsid w:val="63CC7830"/>
    <w:rsid w:val="64742859"/>
    <w:rsid w:val="653FCDF2"/>
    <w:rsid w:val="666818E6"/>
    <w:rsid w:val="693A8DFC"/>
    <w:rsid w:val="6990D56D"/>
    <w:rsid w:val="69A9FC75"/>
    <w:rsid w:val="6C2A8313"/>
    <w:rsid w:val="6CFD8EB9"/>
    <w:rsid w:val="6D24AC28"/>
    <w:rsid w:val="6E428F21"/>
    <w:rsid w:val="6ED6ABB6"/>
    <w:rsid w:val="6F683B9D"/>
    <w:rsid w:val="709AE66F"/>
    <w:rsid w:val="70EDAE29"/>
    <w:rsid w:val="7298C05E"/>
    <w:rsid w:val="72E3542C"/>
    <w:rsid w:val="7354E8DD"/>
    <w:rsid w:val="73EACAF5"/>
    <w:rsid w:val="74C6BFE1"/>
    <w:rsid w:val="7540E588"/>
    <w:rsid w:val="761C3809"/>
    <w:rsid w:val="767088A6"/>
    <w:rsid w:val="77618358"/>
    <w:rsid w:val="777CE5EB"/>
    <w:rsid w:val="77D393B6"/>
    <w:rsid w:val="78421720"/>
    <w:rsid w:val="79BBCE81"/>
    <w:rsid w:val="7A63D199"/>
    <w:rsid w:val="7C5D1876"/>
    <w:rsid w:val="7CD8AE69"/>
    <w:rsid w:val="7DED74D6"/>
    <w:rsid w:val="7E17DC6A"/>
    <w:rsid w:val="7E436F2A"/>
    <w:rsid w:val="7FAC143B"/>
    <w:rsid w:val="7FB5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5A8E3"/>
  <w15:chartTrackingRefBased/>
  <w15:docId w15:val="{AB3DE906-3EAD-45BB-AED3-2FDCB53E0A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color w:val="404040" w:themeColor="text1" w:themeTint="BF"/>
        <w:kern w:val="2"/>
        <w:sz w:val="18"/>
        <w:lang w:val="en-US" w:eastAsia="ja-JP" w:bidi="ar-SA"/>
        <w14:ligatures w14:val="standard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3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kern w:val="0"/>
      <w:sz w:val="2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b/>
      <w:bCs/>
      <w:color w:val="5B9BD5" w:themeColor="accent1"/>
      <w:kern w:val="0"/>
      <w:sz w:val="24"/>
      <w14:ligatures w14:val="none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7D5ADC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Cs/>
      <w:color w:val="auto"/>
      <w:kern w:val="20"/>
      <w:sz w:val="20"/>
      <w:lang w:eastAsia="en-US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pBdr>
        <w:left w:val="double" w:color="1F4E79" w:themeColor="accent1" w:themeShade="80" w:sz="18" w:space="4"/>
      </w:pBdr>
      <w:spacing w:before="80" w:after="0" w:line="280" w:lineRule="exact"/>
    </w:pPr>
    <w:rPr>
      <w:b/>
      <w:bCs/>
      <w:color w:val="5B9BD5" w:themeColor="accent1"/>
      <w:kern w:val="0"/>
      <w:sz w:val="24"/>
      <w14:ligatures w14:val="none"/>
    </w:rPr>
  </w:style>
  <w:style w:type="character" w:styleId="SubtitleChar" w:customStyle="1">
    <w:name w:val="Subtitle Char"/>
    <w:basedOn w:val="DefaultParagraphFont"/>
    <w:link w:val="Subtitle"/>
    <w:uiPriority w:val="3"/>
    <w:rPr>
      <w:b/>
      <w:bCs/>
      <w:color w:val="5B9BD5" w:themeColor="accent1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2"/>
    <w:qFormat/>
    <w:pPr>
      <w:pBdr>
        <w:left w:val="double" w:color="1F4E79" w:themeColor="accent1" w:themeShade="80" w:sz="18" w:space="4"/>
      </w:pBdr>
      <w:spacing w:after="0" w:line="420" w:lineRule="exact"/>
    </w:pPr>
    <w:rPr>
      <w:rFonts w:asciiTheme="majorHAnsi" w:hAnsiTheme="majorHAnsi" w:eastAsiaTheme="majorEastAsia" w:cstheme="majorBidi"/>
      <w:caps/>
      <w:color w:val="1F4E79" w:themeColor="accent1" w:themeShade="80"/>
      <w:kern w:val="28"/>
      <w:sz w:val="38"/>
      <w14:ligatures w14:val="none"/>
    </w:rPr>
  </w:style>
  <w:style w:type="character" w:styleId="TitleChar" w:customStyle="1">
    <w:name w:val="Title Char"/>
    <w:basedOn w:val="DefaultParagraphFont"/>
    <w:link w:val="Title"/>
    <w:uiPriority w:val="2"/>
    <w:rPr>
      <w:rFonts w:asciiTheme="majorHAnsi" w:hAnsiTheme="majorHAnsi" w:eastAsiaTheme="majorEastAsia" w:cstheme="majorBidi"/>
      <w:caps/>
      <w:color w:val="1F4E79" w:themeColor="accent1" w:themeShade="80"/>
      <w:kern w:val="28"/>
      <w:sz w:val="38"/>
      <w14:ligatures w14:val="none"/>
    </w:rPr>
  </w:style>
  <w:style w:type="table" w:styleId="InvoiceTable" w:customStyle="1">
    <w:name w:val="Invoice Table"/>
    <w:basedOn w:val="TableNormal"/>
    <w:uiPriority w:val="99"/>
    <w:pPr>
      <w:spacing w:before="120" w:after="120"/>
    </w:pPr>
    <w:rPr>
      <w:kern w:val="0"/>
      <w14:ligatures w14:val="none"/>
    </w:r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pPr>
        <w:wordWrap/>
        <w:jc w:val="right"/>
      </w:pPr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InvoiceHeading" w:customStyle="1">
    <w:name w:val="Invoice Heading"/>
    <w:basedOn w:val="Normal"/>
    <w:next w:val="Normal"/>
    <w:uiPriority w:val="2"/>
    <w:qFormat/>
    <w:pPr>
      <w:spacing w:before="600" w:after="240"/>
    </w:pPr>
    <w:rPr>
      <w:b/>
      <w:bCs/>
      <w:caps/>
      <w:color w:val="1F4E79" w:themeColor="accent1" w:themeShade="80"/>
      <w:sz w:val="28"/>
    </w:rPr>
  </w:style>
  <w:style w:type="character" w:styleId="Heading1Char" w:customStyle="1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kern w:val="0"/>
      <w:sz w:val="28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rPr>
      <w:b/>
      <w:bCs/>
      <w:color w:val="5B9BD5" w:themeColor="accent1"/>
      <w:kern w:val="0"/>
      <w:sz w:val="24"/>
      <w14:ligatures w14:val="none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FormHeading" w:customStyle="1">
    <w:name w:val="Form Heading"/>
    <w:basedOn w:val="Normal"/>
    <w:uiPriority w:val="2"/>
    <w:qFormat/>
    <w:pPr>
      <w:spacing w:after="120"/>
    </w:pPr>
    <w:rPr>
      <w:b/>
      <w:bCs/>
    </w:rPr>
  </w:style>
  <w:style w:type="paragraph" w:styleId="FormText" w:customStyle="1">
    <w:name w:val="Form Text"/>
    <w:basedOn w:val="Normal"/>
    <w:uiPriority w:val="2"/>
    <w:qFormat/>
    <w:pPr>
      <w:spacing w:after="1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before="200" w:after="0"/>
      <w:contextualSpacing/>
      <w:jc w:val="right"/>
    </w:pPr>
    <w:rPr>
      <w:rFonts w:asciiTheme="majorHAnsi" w:hAnsiTheme="majorHAnsi" w:eastAsiaTheme="majorEastAsia" w:cstheme="majorBidi"/>
      <w:noProof/>
      <w:color w:val="1F4E79" w:themeColor="accent1" w:themeShade="80"/>
      <w:kern w:val="0"/>
      <w:sz w:val="20"/>
      <w14:ligatures w14:val="none"/>
    </w:rPr>
  </w:style>
  <w:style w:type="character" w:styleId="FooterChar" w:customStyle="1">
    <w:name w:val="Footer Char"/>
    <w:basedOn w:val="DefaultParagraphFont"/>
    <w:link w:val="Footer"/>
    <w:uiPriority w:val="99"/>
    <w:rPr>
      <w:rFonts w:asciiTheme="majorHAnsi" w:hAnsiTheme="majorHAnsi" w:eastAsiaTheme="majorEastAsia" w:cstheme="majorBidi"/>
      <w:noProof/>
      <w:color w:val="1F4E79" w:themeColor="accent1" w:themeShade="80"/>
      <w:kern w:val="0"/>
      <w:sz w:val="20"/>
      <w14:ligatures w14:val="none"/>
    </w:rPr>
  </w:style>
  <w:style w:type="paragraph" w:styleId="Closing">
    <w:name w:val="Closing"/>
    <w:basedOn w:val="Normal"/>
    <w:link w:val="ClosingChar"/>
    <w:uiPriority w:val="4"/>
    <w:unhideWhenUsed/>
    <w:qFormat/>
    <w:pPr>
      <w:spacing w:before="360" w:after="120"/>
    </w:pPr>
    <w:rPr>
      <w:b/>
      <w:bCs/>
      <w:color w:val="5B9BD5" w:themeColor="accent1"/>
      <w:sz w:val="24"/>
    </w:rPr>
  </w:style>
  <w:style w:type="character" w:styleId="ClosingChar" w:customStyle="1">
    <w:name w:val="Closing Char"/>
    <w:basedOn w:val="DefaultParagraphFont"/>
    <w:link w:val="Closing"/>
    <w:uiPriority w:val="4"/>
    <w:rPr>
      <w:b/>
      <w:bCs/>
      <w:color w:val="5B9BD5" w:themeColor="accent1"/>
      <w:sz w:val="24"/>
    </w:rPr>
  </w:style>
  <w:style w:type="paragraph" w:styleId="Organization" w:customStyle="1">
    <w:name w:val="Organization"/>
    <w:basedOn w:val="Normal"/>
    <w:next w:val="Normal"/>
    <w:uiPriority w:val="4"/>
    <w:qFormat/>
    <w:pPr>
      <w:spacing w:before="160" w:after="0" w:line="288" w:lineRule="auto"/>
    </w:pPr>
    <w:rPr>
      <w:rFonts w:asciiTheme="majorHAnsi" w:hAnsiTheme="majorHAnsi" w:eastAsiaTheme="majorEastAsia" w:cstheme="majorBidi"/>
      <w:color w:val="2E74B5" w:themeColor="accent1" w:themeShade="BF"/>
    </w:rPr>
  </w:style>
  <w:style w:type="character" w:styleId="Strong">
    <w:name w:val="Strong"/>
    <w:basedOn w:val="DefaultParagraphFont"/>
    <w:uiPriority w:val="2"/>
    <w:unhideWhenUsed/>
    <w:qFormat/>
    <w:rPr>
      <w:b w:val="0"/>
      <w:bCs w:val="0"/>
      <w:color w:val="5B9BD5" w:themeColor="accent1"/>
    </w:rPr>
  </w:style>
  <w:style w:type="paragraph" w:styleId="ContactInfo" w:customStyle="1">
    <w:name w:val="Contact Info"/>
    <w:basedOn w:val="Normal"/>
    <w:uiPriority w:val="4"/>
    <w:qFormat/>
    <w:pPr>
      <w:spacing w:before="40" w:after="0"/>
    </w:pPr>
  </w:style>
  <w:style w:type="paragraph" w:styleId="NoSpacing">
    <w:name w:val="No Spacing"/>
    <w:uiPriority w:val="1"/>
    <w:qFormat/>
    <w:rsid w:val="007D5ADC"/>
    <w:pPr>
      <w:spacing w:after="0"/>
    </w:pPr>
    <w:rPr>
      <w:color w:val="auto"/>
      <w:sz w:val="22"/>
      <w:szCs w:val="22"/>
      <w:lang w:val="en-IN" w:eastAsia="en-US"/>
      <w14:ligatures w14:val="standardContextual"/>
    </w:rPr>
  </w:style>
  <w:style w:type="character" w:styleId="Heading7Char" w:customStyle="1">
    <w:name w:val="Heading 7 Char"/>
    <w:basedOn w:val="DefaultParagraphFont"/>
    <w:link w:val="Heading7"/>
    <w:uiPriority w:val="3"/>
    <w:semiHidden/>
    <w:rsid w:val="007D5ADC"/>
    <w:rPr>
      <w:rFonts w:asciiTheme="majorHAnsi" w:hAnsiTheme="majorHAnsi" w:eastAsiaTheme="majorEastAsia" w:cstheme="majorBidi"/>
      <w:iCs/>
      <w:color w:val="auto"/>
      <w:kern w:val="20"/>
      <w:sz w:val="2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.jpg" Id="Rbf7ec7f81dc24caf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Business%20sales%20invoice.dotx" TargetMode="External"/></Relationships>
</file>

<file path=word/theme/theme1.xml><?xml version="1.0" encoding="utf-8"?>
<a:theme xmlns:a="http://schemas.openxmlformats.org/drawingml/2006/main" xmlns:thm15="http://schemas.microsoft.com/office/thememl/2012/main" name="Blue Business Set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844800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2012-06-27T22:04:00+00:00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1588278</Value>
    </PublishStatusLookup>
    <APAuthor xmlns="4873beb7-5857-4685-be1f-d57550cc96cc">
      <UserInfo>
        <DisplayName>MIDDLEEAST\v-keerth</DisplayName>
        <AccountId>2799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TP102927857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C53563-28AD-44E7-A306-656F1724B80D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8BE99BB9-72CF-4543-B7E1-542DD4D310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C98F70-523C-44FB-BBA1-C5B38E60F9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Business sales invoice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Lenovo</dc:creator>
  <lastModifiedBy>Yash Tomar</lastModifiedBy>
  <revision>19</revision>
  <dcterms:created xsi:type="dcterms:W3CDTF">2025-05-26T11:43:00.0000000Z</dcterms:created>
  <dcterms:modified xsi:type="dcterms:W3CDTF">2026-05-04T13:37:33.9373590Z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